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CB57E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8270875</wp:posOffset>
                </wp:positionV>
                <wp:extent cx="6657975" cy="121475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03275" y="9185275"/>
                          <a:ext cx="6657975" cy="1214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1553807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本人本硕均为中文专业，文学功底扎实，专业素养深厚。拥有丰富的小学语文教学与班主任工作经验，教学成绩优异，班级管理成果显著。</w:t>
                            </w:r>
                          </w:p>
                          <w:p w14:paraId="78C36402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擅长AI赋能语文教学，教研能力突出，课例与论文多次获得校级最高奖项，教学成果在区域内示范推广。</w:t>
                            </w:r>
                          </w:p>
                          <w:p w14:paraId="7E3B2FC6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热爱教育事业，责任心强，亲和力佳，具备优秀的教学、教研与班级管理能力，能够快速胜任小学语文教师岗位。</w:t>
                            </w:r>
                          </w:p>
                          <w:p w14:paraId="19D16E1D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4.25pt;margin-top:651.25pt;height:95.65pt;width:524.25pt;z-index:251666432;mso-width-relative:page;mso-height-relative:page;" filled="f" stroked="f" coordsize="21600,21600" o:gfxdata="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+9FjH3QAAAA0BAAAP&#10;AAAAAAAAAAEAIAAAACIAAABkcnMvZG93bnJldi54bWxQSwECFAAUAAAACACHTuJA3Cdn2doBAACZ&#10;AwAADgAAAAAAAAABACAAAAAs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1553807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jc w:val="left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本人本硕均为中文专业，文学功底扎实，专业素养深厚。拥有丰富的小学语文教学与班主任工作经验，教学成绩优异，班级管理成果显著。</w:t>
                      </w:r>
                    </w:p>
                    <w:p w14:paraId="78C36402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jc w:val="left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擅长AI赋能语文教学，教研能力突出，课例与论文多次获得校级最高奖项，教学成果在区域内示范推广。</w:t>
                      </w:r>
                    </w:p>
                    <w:p w14:paraId="7E3B2FC6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jc w:val="left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热爱教育事业，责任心强，亲和力佳，具备优秀的教学、教研与班级管理能力，能够快速胜任小学语文教师岗位。</w:t>
                      </w:r>
                    </w:p>
                    <w:p w14:paraId="19D16E1D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-619760</wp:posOffset>
                </wp:positionH>
                <wp:positionV relativeFrom="paragraph">
                  <wp:posOffset>7946390</wp:posOffset>
                </wp:positionV>
                <wp:extent cx="6578600" cy="294005"/>
                <wp:effectExtent l="19050" t="12700" r="12700" b="3619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1" cy="293944"/>
                          <a:chOff x="-15008" y="-12667"/>
                          <a:chExt cx="6579003" cy="294619"/>
                        </a:xfrm>
                      </wpg:grpSpPr>
                      <wps:wsp>
                        <wps:cNvPr id="9" name="矩形 17"/>
                        <wps:cNvSpPr/>
                        <wps:spPr>
                          <a:xfrm>
                            <a:off x="-15008" y="-6303"/>
                            <a:ext cx="1506313" cy="2882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607A9D"/>
                          </a:solidFill>
                          <a:ln w="38100">
                            <a:solidFill>
                              <a:srgbClr val="F5F6FB"/>
                            </a:solidFill>
                          </a:ln>
                        </wps:spPr>
                        <wps:bodyPr vert="horz" wrap="square" anchor="ctr" upright="1"/>
                      </wps:wsp>
                      <wpg:grpSp>
                        <wpg:cNvPr id="35" name="组合 35"/>
                        <wpg:cNvGrpSpPr/>
                        <wpg:grpSpPr>
                          <a:xfrm>
                            <a:off x="378460" y="-12667"/>
                            <a:ext cx="6185535" cy="288166"/>
                            <a:chOff x="1630" y="3598"/>
                            <a:chExt cx="9741" cy="455"/>
                          </a:xfrm>
                        </wpg:grpSpPr>
                        <wps:wsp>
                          <wps:cNvPr id="36" name="直接连接符 4"/>
                          <wps:cNvCnPr>
                            <a:stCxn id="9" idx="3"/>
                          </wps:cNvCnPr>
                          <wps:spPr>
                            <a:xfrm>
                              <a:off x="3383" y="3836"/>
                              <a:ext cx="7988" cy="2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630" y="3598"/>
                              <a:ext cx="1557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3172BA4">
                                <w:pPr>
                                  <w:pStyle w:val="6"/>
                                  <w:spacing w:before="0" w:beforeAutospacing="0" w:after="0" w:afterAutospacing="0" w:line="312" w:lineRule="exact"/>
                                  <w:rPr>
                                    <w:rFonts w:hint="default" w:eastAsia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8pt;margin-top:625.7pt;height:23.15pt;width:518pt;z-index:251671552;mso-width-relative:page;mso-height-relative:page;" coordorigin="-15008,-12666" coordsize="6579003,294618" o:gfxdata="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">
                <o:lock v:ext="edit" aspectratio="f"/>
                <v:roundrect id="矩形 17" o:spid="_x0000_s1026" o:spt="2" style="position:absolute;left:-15008;top:-6303;height:288255;width:1506313;v-text-anchor:middle;" fillcolor="#607A9D" filled="t" stroked="t" coordsize="21600,21600" arcsize="0.5" o:gfxdata="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O+MFbsAAADa&#10;AAAADwAAAAAAAAABACAAAAAiAAAAZHJzL2Rvd25yZXYueG1sUEsBAhQAFAAAAAgAh07iQDMvBZ47&#10;AAAAOQAAABAAAAAAAAAAAQAgAAAACgEAAGRycy9zaGFwZXhtbC54bWxQSwUGAAAAAAYABgBbAQAA&#10;tAMAAAAA&#10;">
                  <v:fill on="t" focussize="0,0"/>
                  <v:stroke weight="3pt" color="#F5F6FB" joinstyle="round"/>
                  <v:imagedata o:title=""/>
                  <o:lock v:ext="edit" aspectratio="f"/>
                </v:roundrect>
                <v:group id="_x0000_s1026" o:spid="_x0000_s1026" o:spt="203" style="position:absolute;left:378460;top:-12666;height:288166;width:6185535;" coordorigin="1630,3598" coordsize="9741,455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4" o:spid="_x0000_s1026" o:spt="20" style="position:absolute;left:3383;top:3836;height:25;width:7988;" filled="f" stroked="t" coordsize="21600,21600" o:gfxdata="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yr+6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D9D9D9 [2732]" miterlimit="8" joinstyle="miter"/>
                    <v:imagedata o:title=""/>
                    <o:lock v:ext="edit" aspectratio="f"/>
                  </v:line>
                  <v:rect id="矩形 27" o:spid="_x0000_s1026" o:spt="1" style="position:absolute;left:1630;top:3598;height:455;width:1557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3172BA4">
                          <w:pPr>
                            <w:pStyle w:val="6"/>
                            <w:spacing w:before="0" w:beforeAutospacing="0" w:after="0" w:afterAutospacing="0" w:line="312" w:lineRule="exact"/>
                            <w:rPr>
                              <w:rFonts w:hint="default" w:eastAsia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  <w:lang w:val="en-US" w:eastAsia="zh-CN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6565265</wp:posOffset>
                </wp:positionV>
                <wp:extent cx="6597650" cy="294640"/>
                <wp:effectExtent l="19050" t="12700" r="12700" b="3556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294626"/>
                          <a:chOff x="959" y="3608"/>
                          <a:chExt cx="10390" cy="465"/>
                        </a:xfrm>
                      </wpg:grpSpPr>
                      <wps:wsp>
                        <wps:cNvPr id="3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5" name="组合 6"/>
                        <wpg:cNvGrpSpPr/>
                        <wpg:grpSpPr>
                          <a:xfrm>
                            <a:off x="959" y="3608"/>
                            <a:ext cx="2427" cy="465"/>
                            <a:chOff x="959" y="3608"/>
                            <a:chExt cx="2427" cy="465"/>
                          </a:xfrm>
                        </wpg:grpSpPr>
                        <wps:wsp>
                          <wps:cNvPr id="46" name="矩形 17"/>
                          <wps:cNvSpPr/>
                          <wps:spPr>
                            <a:xfrm>
                              <a:off x="959" y="3618"/>
                              <a:ext cx="2385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7" name="矩形 27"/>
                          <wps:cNvSpPr/>
                          <wps:spPr>
                            <a:xfrm>
                              <a:off x="1177" y="3608"/>
                              <a:ext cx="2209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E749BAB">
                                <w:pPr>
                                  <w:pStyle w:val="6"/>
                                  <w:spacing w:before="0" w:beforeAutospacing="0" w:after="0" w:afterAutospacing="0" w:line="312" w:lineRule="exact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专业技能与证书</w:t>
                                </w: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7pt;margin-top:516.95pt;height:23.2pt;width:519.5pt;z-index:251678720;mso-width-relative:page;mso-height-relative:page;" coordorigin="959,3608" coordsize="10390,465" o:gfxdata="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ZQlVurYAAADb&#10;AAAADwAAAGRycy9kb3ducmV2LnhtbEVPy4rCMBTdC/5DuII7TVUU6RgFBcGl73F5Se40ZZqb0kSr&#10;f28WgsvDeS9WT1eJBzWh9KxgNMxAEGtvSi4UnE/bwRxEiMgGK8+k4EUBVstuZ4G58S0f6HGMhUgh&#10;HHJUYGOscymDtuQwDH1NnLg/3ziMCTaFNA22KdxVcpxlM+mw5NRgsaaNJf1/vDsF+nd/5/3a1tvL&#10;OrQXe73panpTqt8bZT8gIj3jV/xx74yCSRqbvqQfIJd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UJVbq2AAAA2wAAAA8A&#10;AAAAAAAAAQAgAAAAIgAAAGRycy9kb3ducmV2LnhtbFBLAQIUABQAAAAIAIdO4kAzLwWeOwAAADkA&#10;AAAQAAAAAAAAAAEAIAAAAAUBAABkcnMvc2hhcGV4bWwueG1sUEsFBgAAAAAGAAYAWwEAAK8DAAAA&#10;AA=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959;top:3608;height:465;width:2427;" coordorigin="959,3608" coordsize="2427,465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7" o:spid="_x0000_s1026" o:spt="2" style="position:absolute;left:959;top:3618;height:455;width:2385;v-text-anchor:middle;" fillcolor="#607A9D" filled="t" stroked="t" coordsize="21600,21600" arcsize="0.5" o:gfxdata="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RPy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177;top:3608;height:455;width:2209;v-text-anchor:middle;" filled="f" stroked="f" coordsize="21600,21600" o:gfxdata="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73wD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E749BAB">
                          <w:pPr>
                            <w:pStyle w:val="6"/>
                            <w:spacing w:before="0" w:beforeAutospacing="0" w:after="0" w:afterAutospacing="0" w:line="312" w:lineRule="exact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  <w:lang w:val="en-US" w:eastAsia="zh-CN"/>
                            </w:rPr>
                            <w:t>专业技能与证书</w:t>
                          </w: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5652135</wp:posOffset>
                </wp:positionV>
                <wp:extent cx="6610350" cy="300990"/>
                <wp:effectExtent l="19050" t="6350" r="0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50" cy="300962"/>
                          <a:chOff x="939" y="3598"/>
                          <a:chExt cx="10410" cy="475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939" y="3598"/>
                            <a:ext cx="2404" cy="475"/>
                            <a:chOff x="939" y="3598"/>
                            <a:chExt cx="2404" cy="475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939" y="3618"/>
                              <a:ext cx="2404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580" y="359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4A4A7E4">
                                <w:pPr>
                                  <w:pStyle w:val="6"/>
                                  <w:spacing w:before="0" w:beforeAutospacing="0" w:after="0" w:afterAutospacing="0" w:line="312" w:lineRule="exact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实习</w:t>
                                </w: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pt;margin-top:445.05pt;height:23.7pt;width:520.5pt;z-index:251672576;mso-width-relative:page;mso-height-relative:page;" coordorigin="939,3598" coordsize="10410,475" o:gfxdata="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CN/Z0E3AAAAAwBAAAPAAAA&#10;AAAAAAEAIAAAACIAAABkcnMvZG93bnJldi54bWxQSwECFAAUAAAACACHTuJAe6pboaADAABZCgAA&#10;DgAAAAAAAAABACAAAAArAQAAZHJzL2Uyb0RvYy54bWxQSwUGAAAAAAYABgBZAQAAPQ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939;top:3598;height:475;width:2404;" coordorigin="939,3598" coordsize="2404,475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939;top:3618;height:455;width:2404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580;top:3598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74A4A7E4">
                          <w:pPr>
                            <w:pStyle w:val="6"/>
                            <w:spacing w:before="0" w:beforeAutospacing="0" w:after="0" w:afterAutospacing="0" w:line="312" w:lineRule="exact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  <w:lang w:val="en-US" w:eastAsia="zh-CN"/>
                            </w:rPr>
                            <w:t>实习</w:t>
                          </w: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-651510</wp:posOffset>
                </wp:positionH>
                <wp:positionV relativeFrom="paragraph">
                  <wp:posOffset>2543810</wp:posOffset>
                </wp:positionV>
                <wp:extent cx="6537960" cy="300990"/>
                <wp:effectExtent l="19050" t="6350" r="15240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7960" cy="300976"/>
                          <a:chOff x="1053" y="3608"/>
                          <a:chExt cx="10296" cy="475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53" y="3608"/>
                            <a:ext cx="2353" cy="475"/>
                            <a:chOff x="1053" y="3608"/>
                            <a:chExt cx="2353" cy="475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53" y="3628"/>
                              <a:ext cx="2353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690" y="360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1419B39">
                                <w:pPr>
                                  <w:pStyle w:val="6"/>
                                  <w:spacing w:before="0" w:beforeAutospacing="0" w:after="0" w:afterAutospacing="0" w:line="312" w:lineRule="exact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工作</w:t>
                                </w: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3pt;margin-top:200.3pt;height:23.7pt;width:514.8pt;z-index:251661312;mso-width-relative:page;mso-height-relative:page;" coordorigin="1053,3608" coordsize="10296,475" o:gfxdata="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">
                <o:lock v:ext="edit" aspectratio="f"/>
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53;top:3608;height:475;width:2353;" coordorigin="1053,3608" coordsize="2353,47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53;top:3628;height:455;width:2353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_x0000_s1026" o:spid="_x0000_s1026" o:spt="1" style="position:absolute;left:1690;top:360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1419B39">
                          <w:pPr>
                            <w:pStyle w:val="6"/>
                            <w:spacing w:before="0" w:beforeAutospacing="0" w:after="0" w:afterAutospacing="0" w:line="312" w:lineRule="exact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  <w:lang w:val="en-US" w:eastAsia="zh-CN"/>
                            </w:rPr>
                            <w:t>工作</w:t>
                          </w: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-665480</wp:posOffset>
                </wp:positionH>
                <wp:positionV relativeFrom="paragraph">
                  <wp:posOffset>1761490</wp:posOffset>
                </wp:positionV>
                <wp:extent cx="6574155" cy="301625"/>
                <wp:effectExtent l="19050" t="6350" r="17145" b="3492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4155" cy="301625"/>
                          <a:chOff x="966" y="3608"/>
                          <a:chExt cx="10353" cy="475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6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966" y="3608"/>
                            <a:ext cx="2374" cy="475"/>
                            <a:chOff x="966" y="3608"/>
                            <a:chExt cx="2374" cy="475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966" y="3628"/>
                              <a:ext cx="2374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600" y="3608"/>
                              <a:ext cx="1333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449012A">
                                <w:pPr>
                                  <w:pStyle w:val="6"/>
                                  <w:spacing w:before="0" w:beforeAutospacing="0" w:after="0" w:afterAutospacing="0" w:line="312" w:lineRule="exact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4pt;margin-top:138.7pt;height:23.75pt;width:517.65pt;z-index:251676672;mso-width-relative:page;mso-height-relative:page;" coordorigin="966,3608" coordsize="10353,475" o:gfxdata="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">
                <o:lock v:ext="edit" aspectratio="f"/>
                <v:line id="直接连接符 4" o:spid="_x0000_s1026" o:spt="20" style="position:absolute;left:7067;top:-406;height:8504;width:0;rotation:-5898240f;" filled="f" stroked="t" coordsize="21600,21600" o:gfxdata="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1j1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966;top:3608;height:475;width:2374;" coordorigin="966,3608" coordsize="2374,475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7" o:spid="_x0000_s1026" o:spt="2" style="position:absolute;left:966;top:3628;height:455;width:2374;v-text-anchor:middle;" fillcolor="#607A9D" filled="t" stroked="t" coordsize="21600,21600" arcsize="0.5" o:gfxdata="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acs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600;top:3608;height:455;width:1333;v-text-anchor:middle;" filled="f" stroked="f" coordsize="21600,21600" o:gfxdata="UEsDBAoAAAAAAIdO4kAAAAAAAAAAAAAAAAAEAAAAZHJzL1BLAwQUAAAACACHTuJAb29ueb0AAADb&#10;AAAADwAAAGRycy9kb3ducmV2LnhtbEWPwWrDMBBE74X8g9hAb42cYkp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25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7449012A">
                          <w:pPr>
                            <w:pStyle w:val="6"/>
                            <w:spacing w:before="0" w:beforeAutospacing="0" w:after="0" w:afterAutospacing="0" w:line="312" w:lineRule="exact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-426085</wp:posOffset>
                </wp:positionH>
                <wp:positionV relativeFrom="paragraph">
                  <wp:posOffset>6858000</wp:posOffset>
                </wp:positionV>
                <wp:extent cx="6301105" cy="115316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105" cy="1153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D9BC97F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left="420" w:leftChars="0" w:hanging="42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教师资格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：高级中学语文教师资格证</w:t>
                            </w:r>
                          </w:p>
                          <w:p w14:paraId="1818CB45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left="420" w:leftChars="0" w:hanging="42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语言水平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：普通话二级甲等</w:t>
                            </w:r>
                          </w:p>
                          <w:p w14:paraId="0B066F68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left="420" w:leftChars="0" w:hanging="420"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教学能力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：精通小学语文全学段教学、班级管理、AI智慧教学、课例研发与课程论文撰写</w:t>
                            </w:r>
                          </w:p>
                          <w:p w14:paraId="04405C55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left="420" w:leftChars="0" w:hanging="420"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教研能力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：具备区级教学成果推广经验、名师工作室课题研究经验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55pt;margin-top:540pt;height:90.8pt;width:496.15pt;z-index:251674624;mso-width-relative:page;mso-height-relative:page;" filled="f" stroked="f" coordsize="21600,21600" o:gfxdata="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kxaot0AAAANAQAADwAAAAAAAAABACAA&#10;AAAiAAAAZHJzL2Rvd25yZXYueG1sUEsBAhQAFAAAAAgAh07iQAz0rr/PAQAAjgMAAA4AAAAAAAAA&#10;AQAgAAAALAEAAGRycy9lMm9Eb2MueG1sUEsFBgAAAAAGAAYAWQEAAG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9BC97F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left="420" w:leftChars="0" w:hanging="420" w:firstLineChars="0"/>
                        <w:jc w:val="left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教师资格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：高级中学语文教师资格证</w:t>
                      </w:r>
                    </w:p>
                    <w:p w14:paraId="1818CB45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left="420" w:leftChars="0" w:hanging="420" w:firstLineChars="0"/>
                        <w:jc w:val="left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语言水平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：普通话二级甲等</w:t>
                      </w:r>
                    </w:p>
                    <w:p w14:paraId="0B066F68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left="420" w:leftChars="0" w:hanging="420" w:firstLineChars="0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教学能力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：精通小学语文全学段教学、班级管理、AI智慧教学、课例研发与课程论文撰写</w:t>
                      </w:r>
                    </w:p>
                    <w:p w14:paraId="04405C55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left="420" w:leftChars="0" w:hanging="420" w:firstLineChars="0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教研能力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：具备区级教学成果推广经验、名师工作室课题研究经验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-416560</wp:posOffset>
                </wp:positionH>
                <wp:positionV relativeFrom="paragraph">
                  <wp:posOffset>5936615</wp:posOffset>
                </wp:positionV>
                <wp:extent cx="6356350" cy="635000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6350" cy="63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30F977D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/>
                                <w:color w:val="607A9D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607A9D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2023.05 - 2023.06     西安建筑科技大学附属小学  语文教师实习</w:t>
                            </w:r>
                          </w:p>
                          <w:p w14:paraId="15503727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/>
                                <w:color w:val="607A9D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607A9D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2019.09 - 2019.11     临夏回民中学              语文教师实习</w:t>
                            </w:r>
                          </w:p>
                          <w:p w14:paraId="53F980EF">
                            <w:pPr>
                              <w:pStyle w:val="13"/>
                              <w:snapToGrid w:val="0"/>
                              <w:ind w:left="420" w:firstLine="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E157C57">
                            <w:pPr>
                              <w:pStyle w:val="13"/>
                              <w:snapToGrid w:val="0"/>
                              <w:spacing w:line="276" w:lineRule="auto"/>
                              <w:ind w:left="420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8pt;margin-top:467.45pt;height:50pt;width:500.5pt;z-index:251673600;mso-width-relative:page;mso-height-relative:page;" filled="f" stroked="f" coordsize="21600,21600" o:gfxdata="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5kWKBd0AAAANAQAADwAAAAAAAAABACAAAAAiAAAAZHJzL2Rvd25yZXYueG1sUEsBAhQAFAAAAAgA&#10;h07iQKsyjgPnAQAAzQMAAA4AAAAAAAAAAQAgAAAALA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30F977D">
                      <w:pPr>
                        <w:pStyle w:val="13"/>
                        <w:numPr>
                          <w:ilvl w:val="0"/>
                          <w:numId w:val="2"/>
                        </w:numPr>
                        <w:snapToGrid w:val="0"/>
                        <w:spacing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/>
                          <w:color w:val="607A9D"/>
                          <w:kern w:val="24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607A9D"/>
                          <w:kern w:val="24"/>
                          <w:sz w:val="22"/>
                          <w:szCs w:val="20"/>
                          <w:lang w:val="en-US" w:eastAsia="zh-CN"/>
                        </w:rPr>
                        <w:t>2023.05 - 2023.06     西安建筑科技大学附属小学  语文教师实习</w:t>
                      </w:r>
                    </w:p>
                    <w:p w14:paraId="15503727">
                      <w:pPr>
                        <w:pStyle w:val="13"/>
                        <w:numPr>
                          <w:ilvl w:val="0"/>
                          <w:numId w:val="2"/>
                        </w:numPr>
                        <w:snapToGrid w:val="0"/>
                        <w:spacing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/>
                          <w:color w:val="607A9D"/>
                          <w:kern w:val="24"/>
                          <w:sz w:val="22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607A9D"/>
                          <w:kern w:val="24"/>
                          <w:sz w:val="22"/>
                          <w:szCs w:val="20"/>
                          <w:lang w:val="en-US" w:eastAsia="zh-CN"/>
                        </w:rPr>
                        <w:t>2019.09 - 2019.11     临夏回民中学              语文教师实习</w:t>
                      </w:r>
                    </w:p>
                    <w:p w14:paraId="53F980EF">
                      <w:pPr>
                        <w:pStyle w:val="13"/>
                        <w:snapToGrid w:val="0"/>
                        <w:ind w:left="420" w:firstLine="0" w:firstLineChars="0"/>
                        <w:jc w:val="left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1E157C57">
                      <w:pPr>
                        <w:pStyle w:val="13"/>
                        <w:snapToGrid w:val="0"/>
                        <w:spacing w:line="276" w:lineRule="auto"/>
                        <w:ind w:left="420" w:firstLine="0" w:firstLineChars="0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-301625</wp:posOffset>
                </wp:positionH>
                <wp:positionV relativeFrom="paragraph">
                  <wp:posOffset>3168015</wp:posOffset>
                </wp:positionV>
                <wp:extent cx="0" cy="2423160"/>
                <wp:effectExtent l="4445" t="0" r="14605" b="1524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3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3.75pt;margin-top:249.45pt;height:190.8pt;width:0pt;z-index:251668480;mso-width-relative:page;mso-height-relative:page;" filled="f" stroked="t" coordsize="21600,21600" o:gfxdata="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KwTNh2gAAAAsBAAAPAAAAAAAAAAEAIAAAACIAAABkcnMvZG93bnJldi54&#10;bWxQSwECFAAUAAAACACHTuJA/k+SS/gBAADVAwAADgAAAAAAAAABACAAAAApAQAAZHJzL2Uyb0Rv&#10;Yy54bWxQSwUGAAAAAAYABgBZAQAAkwUAAAAA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2827020</wp:posOffset>
                </wp:positionV>
                <wp:extent cx="6301105" cy="290766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105" cy="290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BFB4985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150"/>
                              </w:tabs>
                              <w:snapToGrid w:val="0"/>
                              <w:spacing w:line="276" w:lineRule="auto"/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b/>
                                <w:color w:val="607A9D"/>
                                <w:kern w:val="24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607A9D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 xml:space="preserve">2023.09 - 至今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607A9D"/>
                                <w:kern w:val="24"/>
                                <w:sz w:val="22"/>
                                <w:szCs w:val="20"/>
                              </w:rPr>
                              <w:t>西北大学附属小学 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607A9D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607A9D"/>
                                <w:kern w:val="24"/>
                                <w:sz w:val="22"/>
                                <w:szCs w:val="20"/>
                              </w:rPr>
                              <w:t> 语文教师兼班主任</w:t>
                            </w:r>
                          </w:p>
                          <w:p w14:paraId="6A0195D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left="840" w:leftChars="0" w:hanging="42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全面负责小学语文教学与班主任工作，所带班级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成绩优异、稳居年级第一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连续获得学校教学质量奖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班级多次获评校级先进班集体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本人荣获校级优秀教师称号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42A0FB22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left="840" w:leftChars="0" w:hanging="42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扎实开展班级管理与家校共育工作，注重学生习惯养成与品格培养，班风学风优良，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获得学校、家长高度认可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44D123CA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left="840" w:leftChars="0" w:hanging="42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作为学校语文教学核心骨干，深度参与校级教研、课程研发与课题研究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，在校长名师工作室中承担重要课题任务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2282D672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left="840" w:leftChars="0" w:hanging="420"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擅长AI赋能语文教学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在智慧课堂与数字化教学中发挥引领作用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，独立开发《守株待兔》《海底世界》《夏日绝句》等优质AI赋能语文教学课例。</w:t>
                            </w:r>
                          </w:p>
                          <w:p w14:paraId="2DB327DB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left="840" w:leftChars="0" w:hanging="420"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课程论文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每次均荣获校级一等奖第一名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AI赋能教学成果在校内及碑林区内示范推广，教学创新能力突出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25pt;margin-top:222.6pt;height:228.95pt;width:496.15pt;z-index:251665408;mso-width-relative:page;mso-height-relative:page;" filled="f" stroked="f" coordsize="21600,21600" o:gfxdata="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9V/hndAAAACwEAAA8AAAAAAAAAAQAg&#10;AAAAIgAAAGRycy9kb3ducmV2LnhtbFBLAQIUABQAAAAIAIdO4kAsk3A60AEAAI4DAAAOAAAAAAAA&#10;AAEAIAAAACwBAABkcnMvZTJvRG9jLnhtbFBLBQYAAAAABgAGAFkBAABu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BFB4985">
                      <w:pPr>
                        <w:pStyle w:val="13"/>
                        <w:numPr>
                          <w:ilvl w:val="0"/>
                          <w:numId w:val="2"/>
                        </w:numPr>
                        <w:tabs>
                          <w:tab w:val="left" w:pos="3150"/>
                        </w:tabs>
                        <w:snapToGrid w:val="0"/>
                        <w:spacing w:line="276" w:lineRule="auto"/>
                        <w:ind w:left="420" w:leftChars="0" w:hanging="420" w:firstLineChars="0"/>
                        <w:rPr>
                          <w:rFonts w:ascii="微软雅黑" w:hAnsi="微软雅黑" w:eastAsia="微软雅黑"/>
                          <w:b/>
                          <w:color w:val="607A9D"/>
                          <w:kern w:val="24"/>
                          <w:sz w:val="22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607A9D"/>
                          <w:kern w:val="24"/>
                          <w:sz w:val="22"/>
                          <w:szCs w:val="20"/>
                          <w:lang w:val="en-US" w:eastAsia="zh-CN"/>
                        </w:rPr>
                        <w:t xml:space="preserve">2023.09 - 至今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607A9D"/>
                          <w:kern w:val="24"/>
                          <w:sz w:val="22"/>
                          <w:szCs w:val="20"/>
                        </w:rPr>
                        <w:t>西北大学附属小学 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607A9D"/>
                          <w:kern w:val="24"/>
                          <w:sz w:val="22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607A9D"/>
                          <w:kern w:val="24"/>
                          <w:sz w:val="22"/>
                          <w:szCs w:val="20"/>
                        </w:rPr>
                        <w:t> 语文教师兼班主任</w:t>
                      </w:r>
                    </w:p>
                    <w:p w14:paraId="6A0195D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left="840" w:leftChars="0" w:hanging="420" w:firstLineChars="0"/>
                        <w:jc w:val="left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全面负责小学语文教学与班主任工作，所带班级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成绩优异、稳居年级第一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连续获得学校教学质量奖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班级多次获评校级先进班集体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本人荣获校级优秀教师称号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42A0FB22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left="840" w:leftChars="0" w:hanging="420" w:firstLineChars="0"/>
                        <w:jc w:val="left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扎实开展班级管理与家校共育工作，注重学生习惯养成与品格培养，班风学风优良，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获得学校、家长高度认可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44D123CA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left="840" w:leftChars="0" w:hanging="420" w:firstLineChars="0"/>
                        <w:jc w:val="left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作为学校语文教学核心骨干，深度参与校级教研、课程研发与课题研究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，在校长名师工作室中承担重要课题任务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2282D672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left="840" w:leftChars="0" w:hanging="420" w:firstLineChars="0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擅长AI赋能语文教学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在智慧课堂与数字化教学中发挥引领作用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，独立开发《守株待兔》《海底世界》《夏日绝句》等优质AI赋能语文教学课例。</w:t>
                      </w:r>
                    </w:p>
                    <w:p w14:paraId="2DB327DB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left="840" w:leftChars="0" w:hanging="420" w:firstLineChars="0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课程论文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每次均荣获校级一等奖第一名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AI赋能教学成果在校内及碑林区内示范推广，教学创新能力突出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-678815</wp:posOffset>
                </wp:positionH>
                <wp:positionV relativeFrom="paragraph">
                  <wp:posOffset>248920</wp:posOffset>
                </wp:positionV>
                <wp:extent cx="6564630" cy="300355"/>
                <wp:effectExtent l="19050" t="7620" r="7620" b="34925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4630" cy="300355"/>
                          <a:chOff x="1011" y="3610"/>
                          <a:chExt cx="10338" cy="473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11" y="3610"/>
                            <a:ext cx="2352" cy="473"/>
                            <a:chOff x="1011" y="3610"/>
                            <a:chExt cx="2352" cy="473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11" y="3628"/>
                              <a:ext cx="2352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560" y="3610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9581C22">
                                <w:pPr>
                                  <w:pStyle w:val="6"/>
                                  <w:spacing w:before="0" w:beforeAutospacing="0" w:after="0" w:afterAutospacing="0" w:line="312" w:lineRule="exact"/>
                                  <w:rPr>
                                    <w:rFonts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45pt;margin-top:19.6pt;height:23.65pt;width:516.9pt;z-index:251664384;mso-width-relative:page;mso-height-relative:page;" coordorigin="1011,3610" coordsize="10338,473" o:gfxdata="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AL6HfB2gAAAAoBAAAPAAAA&#10;AAAAAAEAIAAAACIAAABkcnMvZG93bnJldi54bWxQSwECFAAUAAAACACHTuJA1dlwFqIDAABdCgAA&#10;DgAAAAAAAAABACAAAAApAQAAZHJzL2Uyb0RvYy54bWxQSwUGAAAAAAYABgBZAQAAPQ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11;top:3610;height:473;width:2352;" coordorigin="1011,3610" coordsize="2352,473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11;top:3628;height:455;width:2352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560;top:3610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9581C22">
                          <w:pPr>
                            <w:pStyle w:val="6"/>
                            <w:spacing w:before="0" w:beforeAutospacing="0" w:after="0" w:afterAutospacing="0" w:line="312" w:lineRule="exact"/>
                            <w:rPr>
                              <w:rFonts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-1375410</wp:posOffset>
                </wp:positionH>
                <wp:positionV relativeFrom="paragraph">
                  <wp:posOffset>-924560</wp:posOffset>
                </wp:positionV>
                <wp:extent cx="7787640" cy="12592050"/>
                <wp:effectExtent l="0" t="0" r="381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12592050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B12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8.3pt;margin-top:-72.8pt;height:991.5pt;width:613.2pt;z-index:-251649024;v-text-anchor:middle;mso-width-relative:page;mso-height-relative:page;" fillcolor="#F5F6FB" filled="t" stroked="f" coordsize="21600,21600" o:gfxdata="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LCFfD2wAAAA8BAAAPAAAAAAAAAAEAIAAAACIAAABkcnMvZG93bnJldi54&#10;bWxQSwECFAAUAAAACACHTuJAQ2L1PWkCAADBBAAADgAAAAAAAAABACAAAAAqAQAAZHJzL2Uyb0Rv&#10;Yy54bWxQSwUGAAAAAAYABgBZAQAABQ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205B124D"/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-433070</wp:posOffset>
                </wp:positionV>
                <wp:extent cx="3275965" cy="625475"/>
                <wp:effectExtent l="0" t="0" r="0" b="317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965" cy="625475"/>
                          <a:chOff x="5376" y="1005"/>
                          <a:chExt cx="5159" cy="985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1646452">
                              <w:pPr>
                                <w:pStyle w:val="6"/>
                                <w:spacing w:before="0" w:beforeAutospacing="0" w:after="0" w:afterAutospacing="0" w:line="576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66" name="文本框 66"/>
                        <wps:cNvSpPr txBox="1"/>
                        <wps:spPr>
                          <a:xfrm>
                            <a:off x="8042" y="1172"/>
                            <a:ext cx="2493" cy="8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205FE2"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15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Kozuka Gothic Pr6N B" w:hAnsi="Kozuka Gothic Pr6N B" w:eastAsia="Kozuka Gothic Pr6N B" w:cs="Kozuka Gothic Pr6N B"/>
                                  <w:b/>
                                  <w:bCs/>
                                  <w:color w:val="FFFFFF" w:themeColor="background1"/>
                                  <w:sz w:val="22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1pt;margin-top:-34.1pt;height:49.25pt;width:257.95pt;z-index:251669504;mso-width-relative:page;mso-height-relative:page;" coordorigin="5376,1005" coordsize="5159,985" o:gfxdata="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I2+3kzbAAAA&#10;CgEAAA8AAAAAAAAAAQAgAAAAIgAAAGRycy9kb3ducmV2LnhtbFBLAQIUABQAAAAIAIdO4kAo7/b/&#10;/gIAAEQHAAAOAAAAAAAAAAEAIAAAACoBAABkcnMvZTJvRG9jLnhtbFBLBQYAAAAABgAGAFkBAACa&#10;BgAAAAA=&#10;">
                <o:lock v:ext="edit" aspectratio="f"/>
                <v:rect id="矩形 4" o:spid="_x0000_s1026" o:spt="1" style="position:absolute;left:5376;top:1005;height:780;width:2894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1646452">
                        <w:pPr>
                          <w:pStyle w:val="6"/>
                          <w:spacing w:before="0" w:beforeAutospacing="0" w:after="0" w:afterAutospacing="0" w:line="576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shape id="_x0000_s1026" o:spid="_x0000_s1026" o:spt="202" type="#_x0000_t202" style="position:absolute;left:8042;top:1172;height:81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F205FE2"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15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Kozuka Gothic Pr6N B" w:hAnsi="Kozuka Gothic Pr6N B" w:eastAsia="Kozuka Gothic Pr6N B" w:cs="Kozuka Gothic Pr6N B"/>
                            <w:b/>
                            <w:bCs/>
                            <w:color w:val="FFFFFF" w:themeColor="background1"/>
                            <w:sz w:val="22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PERSONAL 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-503555</wp:posOffset>
                </wp:positionH>
                <wp:positionV relativeFrom="paragraph">
                  <wp:posOffset>134620</wp:posOffset>
                </wp:positionV>
                <wp:extent cx="0" cy="9378315"/>
                <wp:effectExtent l="0" t="0" r="19050" b="32385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78462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65pt;margin-top:10.6pt;height:738.45pt;width:0pt;z-index:-251645952;mso-width-relative:page;mso-height-relative:page;" filled="f" stroked="t" coordsize="21600,21600" o:gfxdata="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JjKusrWAAAACwEAAA8AAAAAAAAAAQAgAAAAIgAAAGRycy9kb3ducmV2&#10;LnhtbFBLAQIUABQAAAAIAIdO4kBX8k3D/gEAAOQDAAAOAAAAAAAAAAEAIAAAACUBAABkcnMvZTJv&#10;RG9jLnhtbFBLBQYAAAAABgAGAFkBAACV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2022475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C9E9A3C">
                            <w:pPr>
                              <w:pStyle w:val="6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.09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.07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学校：西北大学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专业：中国古代文学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学历：研究生</w:t>
                            </w:r>
                          </w:p>
                          <w:p w14:paraId="2D5D286F">
                            <w:pPr>
                              <w:pStyle w:val="6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.09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.07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学校：西北师范大学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专业：汉语言文学（师范）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学历：本科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159.25pt;height:61.95pt;width:493.75pt;z-index:251675648;mso-width-relative:page;mso-height-relative:page;" filled="f" stroked="f" coordsize="21600,21600" o:gfxdata="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eNtt7bAAAACwEAAA8AAAAAAAAAAQAgAAAAIgAA&#10;AGRycy9kb3ducmV2LnhtbFBLAQIUABQAAAAIAIdO4kAffWN7zAEAAI0DAAAOAAAAAAAAAAEAIAAA&#10;ACo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C9E9A3C">
                      <w:pPr>
                        <w:pStyle w:val="6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.09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.07      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学校：西北大学     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专业：中国古代文学     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学历：研究生</w:t>
                      </w:r>
                    </w:p>
                    <w:p w14:paraId="2D5D286F">
                      <w:pPr>
                        <w:pStyle w:val="6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.09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.07     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学校：西北师范大学   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专业：汉语言文学（师范）    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学历：本科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4643755</wp:posOffset>
            </wp:positionH>
            <wp:positionV relativeFrom="paragraph">
              <wp:posOffset>473710</wp:posOffset>
            </wp:positionV>
            <wp:extent cx="947420" cy="1354455"/>
            <wp:effectExtent l="19050" t="19050" r="24130" b="1714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13544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615315</wp:posOffset>
                </wp:positionV>
                <wp:extent cx="2698750" cy="1143000"/>
                <wp:effectExtent l="0" t="0" r="0" b="0"/>
                <wp:wrapNone/>
                <wp:docPr id="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0" cy="1143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D819048">
                            <w:pPr>
                              <w:pStyle w:val="6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手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机：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183-9400-5737</w:t>
                            </w:r>
                          </w:p>
                          <w:p w14:paraId="7BF508A5">
                            <w:pPr>
                              <w:pStyle w:val="6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邮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箱：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zx18394005737@163.com</w:t>
                            </w:r>
                          </w:p>
                          <w:p w14:paraId="057CBCAD">
                            <w:pPr>
                              <w:pStyle w:val="6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微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信：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zmxx0108</w:t>
                            </w:r>
                          </w:p>
                          <w:p w14:paraId="6A430155">
                            <w:pPr>
                              <w:pStyle w:val="6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  小学语文教师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19.5pt;margin-top:48.45pt;height:90pt;width:212.5pt;z-index:251663360;mso-width-relative:page;mso-height-relative:page;" filled="f" stroked="f" coordsize="21600,21600" o:gfxdata="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X&#10;DS712gAAAAoBAAAPAAAAAAAAAAEAIAAAACIAAABkcnMvZG93bnJldi54bWxQSwECFAAUAAAACACH&#10;TuJAH0+HG+kBAADOAwAADgAAAAAAAAABACAAAAApAQAAZHJzL2Uyb0RvYy54bWxQSwUGAAAAAAYA&#10;BgBZAQAAh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D819048">
                      <w:pPr>
                        <w:pStyle w:val="6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手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机： 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183-9400-5737</w:t>
                      </w:r>
                    </w:p>
                    <w:p w14:paraId="7BF508A5">
                      <w:pPr>
                        <w:pStyle w:val="6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邮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箱：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zx18394005737@163.com</w:t>
                      </w:r>
                    </w:p>
                    <w:p w14:paraId="057CBCAD">
                      <w:pPr>
                        <w:pStyle w:val="6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微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信： 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zmxx0108</w:t>
                      </w:r>
                    </w:p>
                    <w:p w14:paraId="6A430155">
                      <w:pPr>
                        <w:pStyle w:val="6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小学语文教师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-412750</wp:posOffset>
                </wp:positionH>
                <wp:positionV relativeFrom="paragraph">
                  <wp:posOffset>619760</wp:posOffset>
                </wp:positionV>
                <wp:extent cx="2244725" cy="1104900"/>
                <wp:effectExtent l="0" t="0" r="0" b="0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4725" cy="110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97DEBD4">
                            <w:pPr>
                              <w:pStyle w:val="6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姓  名：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糟  雪</w:t>
                            </w:r>
                          </w:p>
                          <w:p w14:paraId="24ADE0B7">
                            <w:pPr>
                              <w:pStyle w:val="6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性  别：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 w14:paraId="039E18D0">
                            <w:pPr>
                              <w:pStyle w:val="6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生  日：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1998.05.02</w:t>
                            </w:r>
                          </w:p>
                          <w:p w14:paraId="39894E98">
                            <w:pPr>
                              <w:pStyle w:val="6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学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历：  硕士研究生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5pt;margin-top:48.8pt;height:87pt;width:176.75pt;z-index:251662336;mso-width-relative:page;mso-height-relative:page;" filled="f" stroked="f" coordsize="21600,21600" o:gfxdata="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2&#10;4pDW3AAAAAoBAAAPAAAAAAAAAAEAIAAAACIAAABkcnMvZG93bnJldi54bWxQSwECFAAUAAAACACH&#10;TuJARKvxwucBAADOAwAADgAAAAAAAAABACAAAAArAQAAZHJzL2Uyb0RvYy54bWxQSwUGAAAAAAYA&#10;BgBZAQAAh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97DEBD4">
                      <w:pPr>
                        <w:pStyle w:val="6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姓  名：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糟  雪</w:t>
                      </w:r>
                    </w:p>
                    <w:p w14:paraId="24ADE0B7">
                      <w:pPr>
                        <w:pStyle w:val="6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性  别：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女</w:t>
                      </w:r>
                    </w:p>
                    <w:p w14:paraId="039E18D0">
                      <w:pPr>
                        <w:pStyle w:val="6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生  日：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1998.05.02</w:t>
                      </w:r>
                    </w:p>
                    <w:p w14:paraId="39894E98">
                      <w:pPr>
                        <w:pStyle w:val="6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学 </w:t>
                      </w:r>
                      <w:r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历：  硕士研究生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60288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/P3erXAAAACgEAAA8AAAAAAAAAAQAgAAAAIgAAAGRycy9kb3ducmV2LnhtbFBL&#10;AQIUABQAAAAIAIdO4kCC+wfC9wEAAMgDAAAOAAAAAAAAAAEAIAAAACYBAABkcnMvZTJvRG9jLnht&#10;bFBLBQYAAAAABgAGAFkBAACP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78.25pt;margin-top:-50.55pt;height:66.6pt;width:445.45pt;z-index:251659264;v-text-anchor:middle;mso-width-relative:page;mso-height-relative:page;" fillcolor="#607A9D" filled="t" stroked="f" coordsize="21600,21600" arcsize="0.5" o:gfxdata="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FjT2vbAAAADAEAAA8AAAAAAAAAAQAgAAAAIgAAAGRycy9k&#10;b3ducmV2LnhtbFBLAQIUABQAAAAIAIdO4kCekwgAOAIAADEEAAAOAAAAAAAAAAEAIAAAACoBAABk&#10;cnMvZTJvRG9jLnhtbFBLBQYAAAAABgAGAFkBAADU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t>0</w:t>
      </w:r>
      <w:r>
        <w:rPr>
          <w:rFonts w:hint="eastAsia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ozuka Gothic Pr6N B">
    <w:altName w:val="MS Gothic"/>
    <w:panose1 w:val="020B0800000000000000"/>
    <w:charset w:val="80"/>
    <w:family w:val="swiss"/>
    <w:pitch w:val="default"/>
    <w:sig w:usb0="00000000" w:usb1="00000000" w:usb2="00000012" w:usb3="00000000" w:csb0="0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916966"/>
    <w:multiLevelType w:val="multilevel"/>
    <w:tmpl w:val="279169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32200C36"/>
    <w:multiLevelType w:val="singleLevel"/>
    <w:tmpl w:val="32200C36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5A6ED579"/>
    <w:multiLevelType w:val="multilevel"/>
    <w:tmpl w:val="5A6ED579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24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C21AA"/>
    <w:rsid w:val="00012AE2"/>
    <w:rsid w:val="00037AD9"/>
    <w:rsid w:val="00041C31"/>
    <w:rsid w:val="00044A73"/>
    <w:rsid w:val="0007563C"/>
    <w:rsid w:val="00075676"/>
    <w:rsid w:val="00094264"/>
    <w:rsid w:val="000A4FCE"/>
    <w:rsid w:val="000A610C"/>
    <w:rsid w:val="000C233C"/>
    <w:rsid w:val="000D1BC8"/>
    <w:rsid w:val="000E1970"/>
    <w:rsid w:val="0014330F"/>
    <w:rsid w:val="00146195"/>
    <w:rsid w:val="001663A4"/>
    <w:rsid w:val="00174683"/>
    <w:rsid w:val="001D188D"/>
    <w:rsid w:val="001E3984"/>
    <w:rsid w:val="00227F9D"/>
    <w:rsid w:val="002344BF"/>
    <w:rsid w:val="002526E1"/>
    <w:rsid w:val="002563B4"/>
    <w:rsid w:val="002737F9"/>
    <w:rsid w:val="0029315C"/>
    <w:rsid w:val="002E186A"/>
    <w:rsid w:val="002F013F"/>
    <w:rsid w:val="00306372"/>
    <w:rsid w:val="00384876"/>
    <w:rsid w:val="0039205A"/>
    <w:rsid w:val="003A550E"/>
    <w:rsid w:val="003B6F44"/>
    <w:rsid w:val="003C679A"/>
    <w:rsid w:val="003D5704"/>
    <w:rsid w:val="00455059"/>
    <w:rsid w:val="00462C09"/>
    <w:rsid w:val="00473556"/>
    <w:rsid w:val="00495832"/>
    <w:rsid w:val="004A01AC"/>
    <w:rsid w:val="004F2750"/>
    <w:rsid w:val="004F52C6"/>
    <w:rsid w:val="0051272D"/>
    <w:rsid w:val="00514689"/>
    <w:rsid w:val="00534719"/>
    <w:rsid w:val="00556DD0"/>
    <w:rsid w:val="00593439"/>
    <w:rsid w:val="005A3198"/>
    <w:rsid w:val="005E6D8E"/>
    <w:rsid w:val="005F5C5B"/>
    <w:rsid w:val="006541E3"/>
    <w:rsid w:val="0067569A"/>
    <w:rsid w:val="006A561E"/>
    <w:rsid w:val="006B021C"/>
    <w:rsid w:val="006B3614"/>
    <w:rsid w:val="00732EED"/>
    <w:rsid w:val="007359EF"/>
    <w:rsid w:val="007523E4"/>
    <w:rsid w:val="00765139"/>
    <w:rsid w:val="00820248"/>
    <w:rsid w:val="00835039"/>
    <w:rsid w:val="00845BCA"/>
    <w:rsid w:val="00854558"/>
    <w:rsid w:val="00861A8D"/>
    <w:rsid w:val="008641F1"/>
    <w:rsid w:val="008A30B0"/>
    <w:rsid w:val="008F1413"/>
    <w:rsid w:val="0093100B"/>
    <w:rsid w:val="009314C3"/>
    <w:rsid w:val="00931EE2"/>
    <w:rsid w:val="009342BC"/>
    <w:rsid w:val="0094573D"/>
    <w:rsid w:val="009C0E36"/>
    <w:rsid w:val="009E1604"/>
    <w:rsid w:val="009E48B8"/>
    <w:rsid w:val="009E4F7C"/>
    <w:rsid w:val="009E79A4"/>
    <w:rsid w:val="009E7A48"/>
    <w:rsid w:val="009F4FF8"/>
    <w:rsid w:val="00A45395"/>
    <w:rsid w:val="00A570CA"/>
    <w:rsid w:val="00A63B70"/>
    <w:rsid w:val="00A75145"/>
    <w:rsid w:val="00A81D3E"/>
    <w:rsid w:val="00A82913"/>
    <w:rsid w:val="00AB62A6"/>
    <w:rsid w:val="00B225A6"/>
    <w:rsid w:val="00B4737A"/>
    <w:rsid w:val="00B478A4"/>
    <w:rsid w:val="00B5605F"/>
    <w:rsid w:val="00B65E88"/>
    <w:rsid w:val="00B71B38"/>
    <w:rsid w:val="00B83FD6"/>
    <w:rsid w:val="00C12319"/>
    <w:rsid w:val="00C16856"/>
    <w:rsid w:val="00C21CE1"/>
    <w:rsid w:val="00C25F89"/>
    <w:rsid w:val="00C40B32"/>
    <w:rsid w:val="00C51931"/>
    <w:rsid w:val="00CC41ED"/>
    <w:rsid w:val="00D24531"/>
    <w:rsid w:val="00D40BC4"/>
    <w:rsid w:val="00D66D0A"/>
    <w:rsid w:val="00D853A2"/>
    <w:rsid w:val="00D85C68"/>
    <w:rsid w:val="00DA2DFA"/>
    <w:rsid w:val="00DD1D0D"/>
    <w:rsid w:val="00DD32C4"/>
    <w:rsid w:val="00DD38F3"/>
    <w:rsid w:val="00E13A83"/>
    <w:rsid w:val="00ED46BA"/>
    <w:rsid w:val="00F071E7"/>
    <w:rsid w:val="00F42AB0"/>
    <w:rsid w:val="00FB52AF"/>
    <w:rsid w:val="00FF08A7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80F056E"/>
    <w:rsid w:val="1A9D4D06"/>
    <w:rsid w:val="1DCE2A7B"/>
    <w:rsid w:val="23270C6D"/>
    <w:rsid w:val="25603F39"/>
    <w:rsid w:val="2749705A"/>
    <w:rsid w:val="2DEC7260"/>
    <w:rsid w:val="3BD417F4"/>
    <w:rsid w:val="3FF15949"/>
    <w:rsid w:val="4191369F"/>
    <w:rsid w:val="49440B9D"/>
    <w:rsid w:val="52345C67"/>
    <w:rsid w:val="52D915E2"/>
    <w:rsid w:val="56D935D1"/>
    <w:rsid w:val="597A6A67"/>
    <w:rsid w:val="5AEE0DCD"/>
    <w:rsid w:val="606C21AA"/>
    <w:rsid w:val="60AB6F25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C3A7BC-6930-470F-945C-9685A07A25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Company>当图网www.99ppt.com</Company>
  <Pages>1</Pages>
  <Words>3</Words>
  <Characters>23</Characters>
  <Lines>1</Lines>
  <Paragraphs>1</Paragraphs>
  <TotalTime>14</TotalTime>
  <ScaleCrop>false</ScaleCrop>
  <LinksUpToDate>false</LinksUpToDate>
  <CharactersWithSpaces>25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2022-09-13T13:20:00Z</dcterms:created>
  <dc:creator>当图网www.99ppt.com</dc:creator>
  <cp:keywords>当图网www.99ppt.com</cp:keywords>
  <cp:lastModifiedBy>LWS</cp:lastModifiedBy>
  <dcterms:modified xsi:type="dcterms:W3CDTF">2026-03-19T16:24:44Z</dcterms:modified>
  <dc:subject>当图网www.99ppt.com</dc:subject>
  <dc:title>当图网www.99ppt.com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9D2CA80B6C6D42AB95E101EA541D631B_12</vt:lpwstr>
  </property>
</Properties>
</file>