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73D" w:rsidRDefault="00F071E7"/>
    <w:p>
      <w:pPr>
        <w:jc w:val="center"/>
      </w:pPr>
      <w:r>
        <w:rPr>
          <w:b/>
          <w:sz w:val="44"/>
        </w:rPr>
        <w:t>糟雪</w:t>
      </w:r>
    </w:p>
    <w:p>
      <w:pPr>
        <w:jc w:val="center"/>
      </w:pPr>
      <w:r>
        <w:rPr>
          <w:sz w:val="22"/>
        </w:rPr>
        <w:t>出生年月：1998年5月2日  求职意向：小学语文教师</w:t>
      </w:r>
    </w:p>
    <w:p>
      <w:r>
        <w:rPr>
          <w:b/>
          <w:sz w:val="26"/>
        </w:rPr>
        <w:t>教育背景</w:t>
      </w:r>
    </w:p>
    <w:p>
      <w:r>
        <w:rPr>
          <w:sz w:val="21"/>
        </w:rPr>
        <w:t>2020.09—2023.07  西北大学  中国古代文学专业  硕士研究生</w:t>
      </w:r>
    </w:p>
    <w:p>
      <w:r>
        <w:rPr>
          <w:sz w:val="21"/>
        </w:rPr>
        <w:t>2016.09—2020.06  西北师范大学  汉语言文学专业  本科</w:t>
      </w:r>
    </w:p>
    <w:p>
      <w:r>
        <w:rPr>
          <w:b/>
          <w:sz w:val="26"/>
        </w:rPr>
        <w:t>工作经历</w:t>
      </w:r>
    </w:p>
    <w:p>
      <w:r>
        <w:rPr>
          <w:b w:val="0"/>
          <w:sz w:val="21"/>
        </w:rPr>
        <w:t>2023.09—至今  西北大学附属小学  语文教师兼班主任</w:t>
      </w:r>
    </w:p>
    <w:p>
      <w:pPr>
        <w:ind w:left="216"/>
      </w:pPr>
      <w:r>
        <w:rPr>
          <w:sz w:val="21"/>
        </w:rPr>
        <w:t>• 全面负责小学语文教学与班主任工作，所带班级成绩优异、稳居年级第一，连续获得学校教学质量奖，班级多次获评校级先进班集体，本人荣获校级优秀教师称号。</w:t>
      </w:r>
    </w:p>
    <w:p>
      <w:pPr>
        <w:ind w:left="216"/>
      </w:pPr>
      <w:r>
        <w:rPr>
          <w:sz w:val="21"/>
        </w:rPr>
        <w:t>• 扎实开展班级管理与家校共育工作，注重学生习惯养成与品格培养，班风学风优良，获得学校、家长高度认可。</w:t>
      </w:r>
    </w:p>
    <w:p>
      <w:pPr>
        <w:ind w:left="216"/>
      </w:pPr>
      <w:r>
        <w:rPr>
          <w:sz w:val="21"/>
        </w:rPr>
        <w:t>• 作为学校语文教学核心骨干，深度参与校级教研、课程研发与课题研究，在校长名师工作室中承担重要课题任务。</w:t>
      </w:r>
    </w:p>
    <w:p>
      <w:pPr>
        <w:ind w:left="216"/>
      </w:pPr>
      <w:r>
        <w:rPr>
          <w:sz w:val="21"/>
        </w:rPr>
        <w:t>• 擅长AI赋能语文教学，在智慧课堂与数字化教学中发挥引领作用，独立开发《守株待兔》《海底世界》《夏日绝句》等优质AI赋能语文教学课例。</w:t>
      </w:r>
    </w:p>
    <w:p>
      <w:pPr>
        <w:ind w:left="216"/>
      </w:pPr>
      <w:r>
        <w:rPr>
          <w:sz w:val="21"/>
        </w:rPr>
        <w:t>• 课程论文每次均荣获校级一等奖第一名，AI赋能教学成果在校内及碑林区内示范推广，教学创新能力突出。</w:t>
      </w:r>
    </w:p>
    <w:p>
      <w:r>
        <w:rPr>
          <w:b/>
          <w:sz w:val="26"/>
        </w:rPr>
        <w:t>实习经历</w:t>
      </w:r>
    </w:p>
    <w:p>
      <w:r>
        <w:rPr>
          <w:sz w:val="21"/>
        </w:rPr>
        <w:t>2023.05—2023.06  西安建筑科技大学附属小学  语文教师实习</w:t>
      </w:r>
    </w:p>
    <w:p>
      <w:r>
        <w:rPr>
          <w:sz w:val="21"/>
        </w:rPr>
        <w:t>2019.09—2019.11  临夏回民中学  语文教师实习</w:t>
      </w:r>
    </w:p>
    <w:p>
      <w:r>
        <w:rPr>
          <w:b/>
          <w:sz w:val="26"/>
        </w:rPr>
        <w:t>专业技能与证书</w:t>
      </w:r>
    </w:p>
    <w:p>
      <w:pPr>
        <w:ind w:left="216"/>
      </w:pPr>
      <w:r>
        <w:rPr>
          <w:sz w:val="21"/>
        </w:rPr>
        <w:t>• 教师资格：高级中学语文教师资格证</w:t>
      </w:r>
    </w:p>
    <w:p>
      <w:pPr>
        <w:ind w:left="216"/>
      </w:pPr>
      <w:r>
        <w:rPr>
          <w:sz w:val="21"/>
        </w:rPr>
        <w:t>• 语言水平：普通话二级甲等</w:t>
      </w:r>
    </w:p>
    <w:p>
      <w:pPr>
        <w:ind w:left="216"/>
      </w:pPr>
      <w:r>
        <w:rPr>
          <w:sz w:val="21"/>
        </w:rPr>
        <w:t>• 教学能力：精通小学语文全学段教学、班级管理、AI智慧教学、课例研发与课程论文撰写</w:t>
      </w:r>
    </w:p>
    <w:p>
      <w:pPr>
        <w:ind w:left="216"/>
      </w:pPr>
      <w:r>
        <w:rPr>
          <w:sz w:val="21"/>
        </w:rPr>
        <w:t>• 教研能力：具备区级教学成果推广经验、名师工作室课题研究经验</w:t>
      </w:r>
    </w:p>
    <w:p>
      <w:r>
        <w:rPr>
          <w:b/>
          <w:sz w:val="26"/>
        </w:rPr>
        <w:t>自我评价</w:t>
      </w:r>
    </w:p>
    <w:p>
      <w:r>
        <w:rPr>
          <w:sz w:val="21"/>
        </w:rPr>
        <w:t>本人本硕均为中文专业，文学功底扎实，专业素养深厚。拥有丰富的小学语文教学与班主任工作经验，教学成绩优异，班级管理成果显著。擅长AI赋能语文教学，教研能力突出，课例与论文多次获得校级最高奖项，教学成果在区域内示范推广。热爱教育事业，责任心强，亲和力佳，具备优秀的教学、教研与班级管理能力，能够快速胜任小学语文教师岗位。</w:t>
      </w:r>
    </w:p>
    <w:sectPr w:rsidR="0094573D"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08A7" w:rsidRDefault="00FF08A7" w:rsidP="004F52C6">
      <w:r>
        <w:separator/>
      </w:r>
    </w:p>
  </w:endnote>
  <w:endnote w:type="continuationSeparator" w:id="0">
    <w:p w:rsidR="00FF08A7" w:rsidRDefault="00FF08A7" w:rsidP="004F5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ozuka Gothic Pr6N B">
    <w:altName w:val="MS Gothic"/>
    <w:panose1 w:val="020B0800000000000000"/>
    <w:charset w:val="80"/>
    <w:family w:val="swiss"/>
    <w:notTrueType/>
    <w:pitch w:val="variable"/>
    <w:sig w:usb0="000002D7" w:usb1="2AC71C11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08A7" w:rsidRDefault="00FF08A7" w:rsidP="004F52C6">
      <w:r>
        <w:separator/>
      </w:r>
    </w:p>
  </w:footnote>
  <w:footnote w:type="continuationSeparator" w:id="0">
    <w:p w:rsidR="00FF08A7" w:rsidRDefault="00FF08A7" w:rsidP="004F5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7C2F81B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6.75pt;height:7.5pt;visibility:visible;mso-wrap-style:square" o:bullet="t">
        <v:imagedata r:id="rId1" o:title=""/>
      </v:shape>
    </w:pict>
  </w:numPicBullet>
  <w:abstractNum w:abstractNumId="0" w15:restartNumberingAfterBreak="0">
    <w:nsid w:val="18FD447B"/>
    <w:multiLevelType w:val="hybridMultilevel"/>
    <w:tmpl w:val="B60C93D8"/>
    <w:lvl w:ilvl="0" w:tplc="3F08686C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83F281C0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046867D2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5FA0D92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64E0790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99FCD9B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B0EE4B0E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CCA6983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01A0973C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1F8C0375"/>
    <w:multiLevelType w:val="hybridMultilevel"/>
    <w:tmpl w:val="ED081336"/>
    <w:lvl w:ilvl="0" w:tplc="7DF4A22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5AB4CC7"/>
    <w:multiLevelType w:val="hybridMultilevel"/>
    <w:tmpl w:val="A2844DC8"/>
    <w:lvl w:ilvl="0" w:tplc="844CD16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607A9D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6C21AA"/>
    <w:rsid w:val="00012AE2"/>
    <w:rsid w:val="00037AD9"/>
    <w:rsid w:val="00041C31"/>
    <w:rsid w:val="00044A73"/>
    <w:rsid w:val="0007563C"/>
    <w:rsid w:val="00075676"/>
    <w:rsid w:val="00094264"/>
    <w:rsid w:val="000A4FCE"/>
    <w:rsid w:val="000A610C"/>
    <w:rsid w:val="000C233C"/>
    <w:rsid w:val="000D1BC8"/>
    <w:rsid w:val="000E1970"/>
    <w:rsid w:val="0014330F"/>
    <w:rsid w:val="00146195"/>
    <w:rsid w:val="001663A4"/>
    <w:rsid w:val="00174683"/>
    <w:rsid w:val="001D188D"/>
    <w:rsid w:val="001E3984"/>
    <w:rsid w:val="00227F9D"/>
    <w:rsid w:val="002344BF"/>
    <w:rsid w:val="002526E1"/>
    <w:rsid w:val="002563B4"/>
    <w:rsid w:val="002737F9"/>
    <w:rsid w:val="0029315C"/>
    <w:rsid w:val="002E186A"/>
    <w:rsid w:val="002F013F"/>
    <w:rsid w:val="00306372"/>
    <w:rsid w:val="00384876"/>
    <w:rsid w:val="0039205A"/>
    <w:rsid w:val="003A550E"/>
    <w:rsid w:val="003B6F44"/>
    <w:rsid w:val="003C679A"/>
    <w:rsid w:val="003D5704"/>
    <w:rsid w:val="00455059"/>
    <w:rsid w:val="00462C09"/>
    <w:rsid w:val="00473556"/>
    <w:rsid w:val="00495832"/>
    <w:rsid w:val="004A01AC"/>
    <w:rsid w:val="004F2750"/>
    <w:rsid w:val="004F52C6"/>
    <w:rsid w:val="0051272D"/>
    <w:rsid w:val="00514689"/>
    <w:rsid w:val="00534719"/>
    <w:rsid w:val="00556DD0"/>
    <w:rsid w:val="00593439"/>
    <w:rsid w:val="005A3198"/>
    <w:rsid w:val="005E6D8E"/>
    <w:rsid w:val="005F5C5B"/>
    <w:rsid w:val="006541E3"/>
    <w:rsid w:val="0067569A"/>
    <w:rsid w:val="006A561E"/>
    <w:rsid w:val="006B021C"/>
    <w:rsid w:val="006B3614"/>
    <w:rsid w:val="00732EED"/>
    <w:rsid w:val="007359EF"/>
    <w:rsid w:val="007523E4"/>
    <w:rsid w:val="00765139"/>
    <w:rsid w:val="00820248"/>
    <w:rsid w:val="00835039"/>
    <w:rsid w:val="00845BCA"/>
    <w:rsid w:val="00854558"/>
    <w:rsid w:val="00861A8D"/>
    <w:rsid w:val="008641F1"/>
    <w:rsid w:val="008A30B0"/>
    <w:rsid w:val="008F1413"/>
    <w:rsid w:val="0093100B"/>
    <w:rsid w:val="009314C3"/>
    <w:rsid w:val="00931EE2"/>
    <w:rsid w:val="009342BC"/>
    <w:rsid w:val="0094573D"/>
    <w:rsid w:val="009C0E36"/>
    <w:rsid w:val="009E1604"/>
    <w:rsid w:val="009E48B8"/>
    <w:rsid w:val="009E4F7C"/>
    <w:rsid w:val="009E79A4"/>
    <w:rsid w:val="009E7A48"/>
    <w:rsid w:val="009F4FF8"/>
    <w:rsid w:val="00A45395"/>
    <w:rsid w:val="00A570CA"/>
    <w:rsid w:val="00A63B70"/>
    <w:rsid w:val="00A75145"/>
    <w:rsid w:val="00A81D3E"/>
    <w:rsid w:val="00A82913"/>
    <w:rsid w:val="00AB62A6"/>
    <w:rsid w:val="00B225A6"/>
    <w:rsid w:val="00B4737A"/>
    <w:rsid w:val="00B478A4"/>
    <w:rsid w:val="00B5605F"/>
    <w:rsid w:val="00B65E88"/>
    <w:rsid w:val="00B71B38"/>
    <w:rsid w:val="00B83FD6"/>
    <w:rsid w:val="00C12319"/>
    <w:rsid w:val="00C16856"/>
    <w:rsid w:val="00C21CE1"/>
    <w:rsid w:val="00C25F89"/>
    <w:rsid w:val="00C40B32"/>
    <w:rsid w:val="00C51931"/>
    <w:rsid w:val="00CC41ED"/>
    <w:rsid w:val="00D24531"/>
    <w:rsid w:val="00D40BC4"/>
    <w:rsid w:val="00D66D0A"/>
    <w:rsid w:val="00D853A2"/>
    <w:rsid w:val="00D85C68"/>
    <w:rsid w:val="00DA2DFA"/>
    <w:rsid w:val="00DD1D0D"/>
    <w:rsid w:val="00DD32C4"/>
    <w:rsid w:val="00DD38F3"/>
    <w:rsid w:val="00E13A83"/>
    <w:rsid w:val="00ED46BA"/>
    <w:rsid w:val="00F071E7"/>
    <w:rsid w:val="00F42AB0"/>
    <w:rsid w:val="00FB52AF"/>
    <w:rsid w:val="00FF08A7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80F056E"/>
    <w:rsid w:val="1A9D4D06"/>
    <w:rsid w:val="1DCE2A7B"/>
    <w:rsid w:val="23270C6D"/>
    <w:rsid w:val="25603F39"/>
    <w:rsid w:val="2749705A"/>
    <w:rsid w:val="2DEC7260"/>
    <w:rsid w:val="3FF15949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D8B72E7"/>
  <w15:docId w15:val="{48D7B1CF-BDC3-4A5A-AFD4-3A475E11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99"/>
    <w:rsid w:val="009314C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C3A7BC-6930-470F-945C-9685A07A2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TotalTime>10</TotalTime>
  <Pages>1</Pages>
  <Words>3</Words>
  <Characters>23</Characters>
  <Application>Microsoft Office Word</Application>
  <DocSecurity>0</DocSecurity>
  <Lines>1</Lines>
  <Paragraphs>1</Paragraphs>
  <ScaleCrop>false</ScaleCrop>
  <Company>当图网www.99ppt.com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当图网www.99ppt.com</dc:title>
  <dc:subject>当图网www.99ppt.com</dc:subject>
  <dc:creator>当图网www.99ppt.com</dc:creator>
  <cp:keywords>当图网www.99ppt.com</cp:keywords>
  <cp:lastModifiedBy>wshl</cp:lastModifiedBy>
  <cp:revision>9</cp:revision>
  <dcterms:created xsi:type="dcterms:W3CDTF">2022-09-13T13:20:00Z</dcterms:created>
  <dcterms:modified xsi:type="dcterms:W3CDTF">2022-09-24T15:52:00Z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